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F07ED" w14:textId="6CD3B2BE" w:rsidR="00E81978" w:rsidRPr="00AB5BA3" w:rsidRDefault="00000000">
      <w:pPr>
        <w:pStyle w:val="Ttulo"/>
      </w:pPr>
      <w:sdt>
        <w:sdtPr>
          <w:alias w:val="Título:"/>
          <w:tag w:val="Título:"/>
          <w:id w:val="726351117"/>
          <w:placeholder>
            <w:docPart w:val="03864E023F584566BD19A64909C8E6D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Content>
          <w:r w:rsidR="004648AD">
            <w:t>PROGRAMACION MOVIL</w:t>
          </w:r>
        </w:sdtContent>
      </w:sdt>
    </w:p>
    <w:p w14:paraId="3A8FDDA0" w14:textId="447AB408" w:rsidR="00B823AA" w:rsidRPr="00AB5BA3" w:rsidRDefault="00AA5E01" w:rsidP="00B823AA">
      <w:pPr>
        <w:pStyle w:val="Ttulo21"/>
      </w:pPr>
      <w:r>
        <w:t>JHON SEBASTIAN CAVIEDES GUEVARA</w:t>
      </w:r>
    </w:p>
    <w:p w14:paraId="3C360463" w14:textId="13EBC303" w:rsidR="00E81978" w:rsidRPr="00AB5BA3" w:rsidRDefault="004648AD" w:rsidP="00B823AA">
      <w:pPr>
        <w:pStyle w:val="Ttulo21"/>
      </w:pPr>
      <w:r>
        <w:t>CORHUILA</w:t>
      </w:r>
    </w:p>
    <w:p w14:paraId="7F532BD1" w14:textId="464A0EF5" w:rsidR="00E81978" w:rsidRPr="00AB5BA3" w:rsidRDefault="00E81978">
      <w:pPr>
        <w:pStyle w:val="Ttulo"/>
      </w:pPr>
    </w:p>
    <w:p w14:paraId="4184E132" w14:textId="23394913" w:rsidR="00E81978" w:rsidRDefault="00E81978" w:rsidP="004648AD">
      <w:pPr>
        <w:pStyle w:val="Ttulo5"/>
      </w:pPr>
    </w:p>
    <w:p w14:paraId="2CD7F4D4" w14:textId="77777777" w:rsidR="004648AD" w:rsidRDefault="004648AD" w:rsidP="004648AD"/>
    <w:p w14:paraId="47FD1A96" w14:textId="77777777" w:rsidR="004648AD" w:rsidRDefault="004648AD" w:rsidP="004648AD"/>
    <w:p w14:paraId="7F7A63B7" w14:textId="77777777" w:rsidR="004648AD" w:rsidRDefault="004648AD" w:rsidP="004648AD"/>
    <w:p w14:paraId="4A23AA44" w14:textId="77777777" w:rsidR="004648AD" w:rsidRDefault="004648AD" w:rsidP="004648AD"/>
    <w:p w14:paraId="3F9595A0" w14:textId="77777777" w:rsidR="004648AD" w:rsidRDefault="004648AD" w:rsidP="004648AD"/>
    <w:p w14:paraId="72DC35FB" w14:textId="77777777" w:rsidR="004648AD" w:rsidRDefault="004648AD" w:rsidP="004648AD"/>
    <w:p w14:paraId="4B43BF9D" w14:textId="77777777" w:rsidR="004648AD" w:rsidRDefault="004648AD" w:rsidP="004648AD"/>
    <w:p w14:paraId="7A635F59" w14:textId="77777777" w:rsidR="004648AD" w:rsidRDefault="004648AD" w:rsidP="004648AD"/>
    <w:p w14:paraId="2F214234" w14:textId="77777777" w:rsidR="004648AD" w:rsidRDefault="004648AD" w:rsidP="004648AD"/>
    <w:p w14:paraId="4B36C761" w14:textId="77777777" w:rsidR="004648AD" w:rsidRDefault="004648AD" w:rsidP="004648AD"/>
    <w:p w14:paraId="7AD33BC1" w14:textId="77777777" w:rsidR="004648AD" w:rsidRDefault="004648AD" w:rsidP="004648AD"/>
    <w:p w14:paraId="1B64D159" w14:textId="77777777" w:rsidR="004648AD" w:rsidRDefault="004648AD" w:rsidP="004648AD"/>
    <w:p w14:paraId="32CAB996" w14:textId="5D174C46" w:rsidR="004648AD" w:rsidRDefault="004648AD" w:rsidP="004648AD"/>
    <w:p w14:paraId="4441E06D" w14:textId="7D156BCA" w:rsidR="004648AD" w:rsidRDefault="004648AD" w:rsidP="004648AD">
      <w:r>
        <w:t xml:space="preserve">PRIMERA PANTALLA </w:t>
      </w:r>
    </w:p>
    <w:p w14:paraId="3FCFACEA" w14:textId="1F7E0558" w:rsidR="00AA5E01" w:rsidRDefault="00AA5E01" w:rsidP="004648AD"/>
    <w:p w14:paraId="28CCA077" w14:textId="263AF06D" w:rsidR="004648AD" w:rsidRDefault="00AA5E01" w:rsidP="004648AD">
      <w:r w:rsidRPr="00AA5E01">
        <w:drawing>
          <wp:anchor distT="0" distB="0" distL="114300" distR="114300" simplePos="0" relativeHeight="251663360" behindDoc="1" locked="0" layoutInCell="1" allowOverlap="1" wp14:anchorId="2C4182C9" wp14:editId="5F3F7358">
            <wp:simplePos x="0" y="0"/>
            <wp:positionH relativeFrom="column">
              <wp:posOffset>1119352</wp:posOffset>
            </wp:positionH>
            <wp:positionV relativeFrom="paragraph">
              <wp:posOffset>516671</wp:posOffset>
            </wp:positionV>
            <wp:extent cx="3042285" cy="6866255"/>
            <wp:effectExtent l="0" t="0" r="5715" b="0"/>
            <wp:wrapTight wrapText="bothSides">
              <wp:wrapPolygon edited="0">
                <wp:start x="0" y="0"/>
                <wp:lineTo x="0" y="21514"/>
                <wp:lineTo x="21505" y="21514"/>
                <wp:lineTo x="21505" y="0"/>
                <wp:lineTo x="0" y="0"/>
              </wp:wrapPolygon>
            </wp:wrapTight>
            <wp:docPr id="655723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238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285" cy="686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5255BA" w14:textId="2EFEA3C4" w:rsidR="004648AD" w:rsidRDefault="004648AD" w:rsidP="004648AD">
      <w:r>
        <w:lastRenderedPageBreak/>
        <w:t xml:space="preserve"> PANTALLA</w:t>
      </w:r>
      <w:r w:rsidR="00AA5E01">
        <w:t xml:space="preserve"> BUSQUEDA</w:t>
      </w:r>
      <w:r w:rsidR="00AA5E01" w:rsidRPr="00AA5E01">
        <w:drawing>
          <wp:inline distT="0" distB="0" distL="0" distR="0" wp14:anchorId="022E63DF" wp14:editId="0C5CBCCF">
            <wp:extent cx="3615963" cy="7920842"/>
            <wp:effectExtent l="0" t="0" r="3810" b="4445"/>
            <wp:docPr id="196712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2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8340" cy="792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6416" w14:textId="7405FEF9" w:rsidR="004648AD" w:rsidRDefault="004648AD" w:rsidP="004648AD"/>
    <w:p w14:paraId="5B23F655" w14:textId="2CA77E68" w:rsidR="004648AD" w:rsidRDefault="004648AD" w:rsidP="004648AD"/>
    <w:p w14:paraId="32B59CB1" w14:textId="5044B25C" w:rsidR="004648AD" w:rsidRDefault="004648AD" w:rsidP="00AA5E01">
      <w:pPr>
        <w:ind w:firstLine="0"/>
      </w:pPr>
      <w:r>
        <w:t xml:space="preserve"> PANTALLA</w:t>
      </w:r>
      <w:r w:rsidR="00AA5E01">
        <w:t xml:space="preserve"> REGISTRO</w:t>
      </w:r>
    </w:p>
    <w:p w14:paraId="7E8EC7D6" w14:textId="7CF99D1E" w:rsidR="00AA5E01" w:rsidRDefault="00AA5E01" w:rsidP="004648AD"/>
    <w:p w14:paraId="25C8440B" w14:textId="3E85FD1A" w:rsidR="004648AD" w:rsidRDefault="00AA5E01" w:rsidP="004648AD">
      <w:pPr>
        <w:ind w:firstLine="0"/>
      </w:pPr>
      <w:r w:rsidRPr="00AA5E01">
        <w:drawing>
          <wp:anchor distT="0" distB="0" distL="114300" distR="114300" simplePos="0" relativeHeight="251664384" behindDoc="1" locked="0" layoutInCell="1" allowOverlap="1" wp14:anchorId="7F6E52A7" wp14:editId="37EA91CD">
            <wp:simplePos x="0" y="0"/>
            <wp:positionH relativeFrom="column">
              <wp:posOffset>1471930</wp:posOffset>
            </wp:positionH>
            <wp:positionV relativeFrom="paragraph">
              <wp:posOffset>264795</wp:posOffset>
            </wp:positionV>
            <wp:extent cx="2847340" cy="5659755"/>
            <wp:effectExtent l="0" t="0" r="0" b="0"/>
            <wp:wrapTight wrapText="bothSides">
              <wp:wrapPolygon edited="0">
                <wp:start x="0" y="0"/>
                <wp:lineTo x="0" y="21520"/>
                <wp:lineTo x="21388" y="21520"/>
                <wp:lineTo x="21388" y="0"/>
                <wp:lineTo x="0" y="0"/>
              </wp:wrapPolygon>
            </wp:wrapTight>
            <wp:docPr id="635967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6718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9C8764" w14:textId="5AE92D91" w:rsidR="004648AD" w:rsidRDefault="004648AD" w:rsidP="004648AD"/>
    <w:p w14:paraId="2D0C743E" w14:textId="77777777" w:rsidR="004648AD" w:rsidRDefault="004648AD" w:rsidP="004648AD"/>
    <w:p w14:paraId="55CC81C5" w14:textId="3FBBABB9" w:rsidR="004648AD" w:rsidRDefault="004648AD" w:rsidP="004648AD"/>
    <w:p w14:paraId="1D881E3F" w14:textId="093C92E9" w:rsidR="004648AD" w:rsidRDefault="004648AD" w:rsidP="004648AD"/>
    <w:p w14:paraId="7AE29A60" w14:textId="47B7D15B" w:rsidR="004648AD" w:rsidRDefault="004648AD" w:rsidP="004648AD"/>
    <w:p w14:paraId="31D0634C" w14:textId="77777777" w:rsidR="004648AD" w:rsidRDefault="004648AD" w:rsidP="004648AD"/>
    <w:p w14:paraId="254E9BE7" w14:textId="77777777" w:rsidR="004648AD" w:rsidRDefault="004648AD" w:rsidP="004648AD"/>
    <w:p w14:paraId="0CC9F9D0" w14:textId="77777777" w:rsidR="00AA5E01" w:rsidRDefault="00AA5E01" w:rsidP="004648AD"/>
    <w:p w14:paraId="6DA11CDC" w14:textId="11F22192" w:rsidR="00AA5E01" w:rsidRDefault="00AA5E01" w:rsidP="004648AD"/>
    <w:p w14:paraId="34F0E645" w14:textId="77777777" w:rsidR="00AA5E01" w:rsidRDefault="00AA5E01" w:rsidP="004648AD"/>
    <w:p w14:paraId="66A6535C" w14:textId="77777777" w:rsidR="00AA5E01" w:rsidRDefault="00AA5E01" w:rsidP="004648AD"/>
    <w:p w14:paraId="3B4F816E" w14:textId="77777777" w:rsidR="00AA5E01" w:rsidRDefault="00AA5E01" w:rsidP="004648AD"/>
    <w:p w14:paraId="5387C3B8" w14:textId="77777777" w:rsidR="00AA5E01" w:rsidRDefault="00AA5E01" w:rsidP="004648AD"/>
    <w:p w14:paraId="486D0B3A" w14:textId="77777777" w:rsidR="00AA5E01" w:rsidRDefault="00AA5E01" w:rsidP="004648AD"/>
    <w:p w14:paraId="37780A1D" w14:textId="77777777" w:rsidR="00AA5E01" w:rsidRDefault="00AA5E01" w:rsidP="004648AD"/>
    <w:p w14:paraId="1C57A75E" w14:textId="77777777" w:rsidR="00AA5E01" w:rsidRDefault="00AA5E01" w:rsidP="004648AD"/>
    <w:p w14:paraId="7D1AF812" w14:textId="77777777" w:rsidR="00AA5E01" w:rsidRDefault="00AA5E01" w:rsidP="004648AD"/>
    <w:p w14:paraId="6EC475D2" w14:textId="77777777" w:rsidR="00AA5E01" w:rsidRDefault="00AA5E01" w:rsidP="004648AD"/>
    <w:p w14:paraId="5FEF1D02" w14:textId="77777777" w:rsidR="00AA5E01" w:rsidRDefault="00AA5E01" w:rsidP="004648AD"/>
    <w:p w14:paraId="6118D1D3" w14:textId="77777777" w:rsidR="00AA5E01" w:rsidRDefault="00AA5E01" w:rsidP="004648AD"/>
    <w:p w14:paraId="11D4E4F7" w14:textId="77777777" w:rsidR="00AA5E01" w:rsidRDefault="00AA5E01" w:rsidP="004648AD"/>
    <w:p w14:paraId="28306640" w14:textId="77777777" w:rsidR="00AA5E01" w:rsidRDefault="00AA5E01" w:rsidP="004648AD"/>
    <w:p w14:paraId="2A4B6707" w14:textId="2DE3C4B2" w:rsidR="00AA5E01" w:rsidRDefault="00AA5E01" w:rsidP="004648AD">
      <w:r>
        <w:t>PANTALLA LISTADO</w:t>
      </w:r>
    </w:p>
    <w:p w14:paraId="40536AC5" w14:textId="26D9BCB2" w:rsidR="00AA5E01" w:rsidRDefault="00AA5E01" w:rsidP="004648AD">
      <w:r w:rsidRPr="00AA5E01">
        <w:drawing>
          <wp:inline distT="0" distB="0" distL="0" distR="0" wp14:anchorId="0A28C1B9" wp14:editId="5B3B67F7">
            <wp:extent cx="3138592" cy="7129123"/>
            <wp:effectExtent l="0" t="0" r="5080" b="0"/>
            <wp:docPr id="757142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42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2005" cy="713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AF0D" w14:textId="77777777" w:rsidR="00AA5E01" w:rsidRDefault="00AA5E01" w:rsidP="004648AD"/>
    <w:p w14:paraId="5E6B814C" w14:textId="77777777" w:rsidR="00AA5E01" w:rsidRDefault="00AA5E01" w:rsidP="004648AD"/>
    <w:p w14:paraId="4CADB34B" w14:textId="77777777" w:rsidR="00AA5E01" w:rsidRDefault="00AA5E01" w:rsidP="004648AD"/>
    <w:p w14:paraId="04220AE9" w14:textId="3C3950B6" w:rsidR="00AA5E01" w:rsidRDefault="00AA5E01" w:rsidP="004648AD">
      <w:r>
        <w:t xml:space="preserve">PANTALLA EDCIÓN </w:t>
      </w:r>
    </w:p>
    <w:p w14:paraId="33B9DAD8" w14:textId="4B8C65A7" w:rsidR="00AA5E01" w:rsidRDefault="00AA5E01" w:rsidP="004648AD">
      <w:r w:rsidRPr="00AA5E01">
        <w:drawing>
          <wp:inline distT="0" distB="0" distL="0" distR="0" wp14:anchorId="6424A0A4" wp14:editId="1D3A0ED9">
            <wp:extent cx="3544728" cy="7097592"/>
            <wp:effectExtent l="0" t="0" r="0" b="8255"/>
            <wp:docPr id="549550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50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6369" cy="710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76AC" w14:textId="77777777" w:rsidR="00AA5E01" w:rsidRDefault="00AA5E01" w:rsidP="004648AD"/>
    <w:p w14:paraId="3199549D" w14:textId="77777777" w:rsidR="00AA5E01" w:rsidRDefault="00AA5E01" w:rsidP="004648AD"/>
    <w:p w14:paraId="2AE19B85" w14:textId="77777777" w:rsidR="00AA5E01" w:rsidRDefault="00AA5E01" w:rsidP="004648AD"/>
    <w:p w14:paraId="2F1B5ACC" w14:textId="77777777" w:rsidR="00AA5E01" w:rsidRDefault="00AA5E01" w:rsidP="004648AD"/>
    <w:p w14:paraId="3D01A4C4" w14:textId="77777777" w:rsidR="00AA5E01" w:rsidRDefault="00AA5E01" w:rsidP="004648AD"/>
    <w:p w14:paraId="32DA9778" w14:textId="77777777" w:rsidR="00AA5E01" w:rsidRDefault="00AA5E01" w:rsidP="004648AD"/>
    <w:p w14:paraId="7C86EEFC" w14:textId="77777777" w:rsidR="00AA5E01" w:rsidRDefault="00AA5E01" w:rsidP="004648AD"/>
    <w:p w14:paraId="7AD470D6" w14:textId="77777777" w:rsidR="00AA5E01" w:rsidRDefault="00AA5E01" w:rsidP="004648AD"/>
    <w:p w14:paraId="01F9D998" w14:textId="77777777" w:rsidR="00AA5E01" w:rsidRDefault="00AA5E01" w:rsidP="004648AD"/>
    <w:p w14:paraId="24C94E5E" w14:textId="77777777" w:rsidR="00AA5E01" w:rsidRDefault="00AA5E01" w:rsidP="004648AD"/>
    <w:p w14:paraId="2106870A" w14:textId="77777777" w:rsidR="00AA5E01" w:rsidRDefault="00AA5E01" w:rsidP="004648AD"/>
    <w:p w14:paraId="06B5A5E5" w14:textId="77777777" w:rsidR="00AA5E01" w:rsidRDefault="00AA5E01" w:rsidP="004648AD"/>
    <w:p w14:paraId="70FA6A83" w14:textId="2A36738B" w:rsidR="00AA5E01" w:rsidRPr="004648AD" w:rsidRDefault="00AA5E01" w:rsidP="004648AD"/>
    <w:sectPr w:rsidR="00AA5E01" w:rsidRPr="004648AD" w:rsidSect="002C37BD">
      <w:headerReference w:type="default" r:id="rId14"/>
      <w:headerReference w:type="first" r:id="rId15"/>
      <w:footnotePr>
        <w:pos w:val="beneathText"/>
      </w:footnotePr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38C60" w14:textId="77777777" w:rsidR="006D290D" w:rsidRDefault="006D290D">
      <w:pPr>
        <w:spacing w:line="240" w:lineRule="auto"/>
      </w:pPr>
      <w:r>
        <w:separator/>
      </w:r>
    </w:p>
    <w:p w14:paraId="572D1677" w14:textId="77777777" w:rsidR="006D290D" w:rsidRDefault="006D290D"/>
  </w:endnote>
  <w:endnote w:type="continuationSeparator" w:id="0">
    <w:p w14:paraId="2AC4A6D7" w14:textId="77777777" w:rsidR="006D290D" w:rsidRDefault="006D290D">
      <w:pPr>
        <w:spacing w:line="240" w:lineRule="auto"/>
      </w:pPr>
      <w:r>
        <w:continuationSeparator/>
      </w:r>
    </w:p>
    <w:p w14:paraId="5541492A" w14:textId="77777777" w:rsidR="006D290D" w:rsidRDefault="006D29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B350D" w14:textId="77777777" w:rsidR="006D290D" w:rsidRDefault="006D290D">
      <w:pPr>
        <w:spacing w:line="240" w:lineRule="auto"/>
      </w:pPr>
      <w:r>
        <w:separator/>
      </w:r>
    </w:p>
    <w:p w14:paraId="7C5EE0D3" w14:textId="77777777" w:rsidR="006D290D" w:rsidRDefault="006D290D"/>
  </w:footnote>
  <w:footnote w:type="continuationSeparator" w:id="0">
    <w:p w14:paraId="6DB49248" w14:textId="77777777" w:rsidR="006D290D" w:rsidRDefault="006D290D">
      <w:pPr>
        <w:spacing w:line="240" w:lineRule="auto"/>
      </w:pPr>
      <w:r>
        <w:continuationSeparator/>
      </w:r>
    </w:p>
    <w:p w14:paraId="435CD63B" w14:textId="77777777" w:rsidR="006D290D" w:rsidRDefault="006D290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54B5B" w14:textId="0224DB0A" w:rsidR="00E81978" w:rsidRDefault="00000000">
    <w:pPr>
      <w:pStyle w:val="Encabezado"/>
    </w:pPr>
    <w:sdt>
      <w:sdtPr>
        <w:rPr>
          <w:rStyle w:val="Textoennegrita"/>
        </w:rPr>
        <w:alias w:val="Encabezado"/>
        <w:tag w:val=""/>
        <w:id w:val="12739865"/>
        <w:placeholder>
          <w:docPart w:val="EA18BEA621E24509893B64EE5CB51B3C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Fuentedeprrafopredeter"/>
          <w:caps w:val="0"/>
        </w:rPr>
      </w:sdtEndPr>
      <w:sdtContent>
        <w:r w:rsidR="004648AD">
          <w:rPr>
            <w:rStyle w:val="Textoennegrita"/>
          </w:rPr>
          <w:t>pROGRAMACION MOVIL</w:t>
        </w:r>
      </w:sdtContent>
    </w:sdt>
    <w:r w:rsidR="005D3A03">
      <w:rPr>
        <w:rStyle w:val="Textoennegrita"/>
        <w:lang w:bidi="es-ES"/>
      </w:rPr>
      <w:ptab w:relativeTo="margin" w:alignment="right" w:leader="none"/>
    </w:r>
    <w:r w:rsidR="005D3A03">
      <w:rPr>
        <w:rStyle w:val="Textoennegrita"/>
        <w:lang w:bidi="es-ES"/>
      </w:rPr>
      <w:fldChar w:fldCharType="begin"/>
    </w:r>
    <w:r w:rsidR="005D3A03">
      <w:rPr>
        <w:rStyle w:val="Textoennegrita"/>
        <w:lang w:bidi="es-ES"/>
      </w:rPr>
      <w:instrText xml:space="preserve"> PAGE   \* MERGEFORMAT </w:instrText>
    </w:r>
    <w:r w:rsidR="005D3A03">
      <w:rPr>
        <w:rStyle w:val="Textoennegrita"/>
        <w:lang w:bidi="es-ES"/>
      </w:rPr>
      <w:fldChar w:fldCharType="separate"/>
    </w:r>
    <w:r w:rsidR="000D3F41">
      <w:rPr>
        <w:rStyle w:val="Textoennegrita"/>
        <w:noProof/>
        <w:lang w:bidi="es-ES"/>
      </w:rPr>
      <w:t>8</w:t>
    </w:r>
    <w:r w:rsidR="005D3A03">
      <w:rPr>
        <w:rStyle w:val="Textoennegrita"/>
        <w:noProof/>
        <w:lang w:bidi="es-ES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B65EB" w14:textId="0A7B6291" w:rsidR="00E81978" w:rsidRPr="004648AD" w:rsidRDefault="004648AD">
    <w:pPr>
      <w:pStyle w:val="Encabezado"/>
      <w:rPr>
        <w:rStyle w:val="Textoennegrita"/>
        <w:lang w:val="es-CO"/>
      </w:rPr>
    </w:pPr>
    <w:r>
      <w:rPr>
        <w:lang w:val="es-CO" w:bidi="es-ES"/>
      </w:rPr>
      <w:t>PROGRAMACION MOVIL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aconnmero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aconvietas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4A5A1099"/>
    <w:multiLevelType w:val="multilevel"/>
    <w:tmpl w:val="4268E1E0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54B27D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D702056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727374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30263515">
    <w:abstractNumId w:val="9"/>
  </w:num>
  <w:num w:numId="2" w16cid:durableId="1952740607">
    <w:abstractNumId w:val="7"/>
  </w:num>
  <w:num w:numId="3" w16cid:durableId="1306819260">
    <w:abstractNumId w:val="6"/>
  </w:num>
  <w:num w:numId="4" w16cid:durableId="102310484">
    <w:abstractNumId w:val="5"/>
  </w:num>
  <w:num w:numId="5" w16cid:durableId="1873569770">
    <w:abstractNumId w:val="4"/>
  </w:num>
  <w:num w:numId="6" w16cid:durableId="1160344235">
    <w:abstractNumId w:val="8"/>
  </w:num>
  <w:num w:numId="7" w16cid:durableId="1226113086">
    <w:abstractNumId w:val="3"/>
  </w:num>
  <w:num w:numId="8" w16cid:durableId="922296732">
    <w:abstractNumId w:val="2"/>
  </w:num>
  <w:num w:numId="9" w16cid:durableId="1496729457">
    <w:abstractNumId w:val="1"/>
  </w:num>
  <w:num w:numId="10" w16cid:durableId="904222497">
    <w:abstractNumId w:val="0"/>
  </w:num>
  <w:num w:numId="11" w16cid:durableId="521670407">
    <w:abstractNumId w:val="9"/>
    <w:lvlOverride w:ilvl="0">
      <w:startOverride w:val="1"/>
    </w:lvlOverride>
  </w:num>
  <w:num w:numId="12" w16cid:durableId="1191991202">
    <w:abstractNumId w:val="13"/>
  </w:num>
  <w:num w:numId="13" w16cid:durableId="2094164674">
    <w:abstractNumId w:val="11"/>
  </w:num>
  <w:num w:numId="14" w16cid:durableId="2089955797">
    <w:abstractNumId w:val="10"/>
  </w:num>
  <w:num w:numId="15" w16cid:durableId="9859390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8AD"/>
    <w:rsid w:val="00004CE2"/>
    <w:rsid w:val="000D3F41"/>
    <w:rsid w:val="000E5BA7"/>
    <w:rsid w:val="001F0C14"/>
    <w:rsid w:val="002B1EF5"/>
    <w:rsid w:val="002C37BD"/>
    <w:rsid w:val="00355DCA"/>
    <w:rsid w:val="004648AD"/>
    <w:rsid w:val="00551A02"/>
    <w:rsid w:val="005534FA"/>
    <w:rsid w:val="005D3A03"/>
    <w:rsid w:val="006467CE"/>
    <w:rsid w:val="006D290D"/>
    <w:rsid w:val="006E6B83"/>
    <w:rsid w:val="007C30EA"/>
    <w:rsid w:val="008002C0"/>
    <w:rsid w:val="00830316"/>
    <w:rsid w:val="00844E96"/>
    <w:rsid w:val="008C5323"/>
    <w:rsid w:val="009A6A3B"/>
    <w:rsid w:val="00AA5E01"/>
    <w:rsid w:val="00AB5BA3"/>
    <w:rsid w:val="00AF2C87"/>
    <w:rsid w:val="00B823AA"/>
    <w:rsid w:val="00BA45DB"/>
    <w:rsid w:val="00BB0A92"/>
    <w:rsid w:val="00BF4184"/>
    <w:rsid w:val="00C0601E"/>
    <w:rsid w:val="00C31D30"/>
    <w:rsid w:val="00CD6E39"/>
    <w:rsid w:val="00CF6E91"/>
    <w:rsid w:val="00D85B68"/>
    <w:rsid w:val="00E6004D"/>
    <w:rsid w:val="00E81978"/>
    <w:rsid w:val="00F379B7"/>
    <w:rsid w:val="00F525FA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4A5545D"/>
  <w15:chartTrackingRefBased/>
  <w15:docId w15:val="{CD70C816-BBF5-420C-8CA1-D45A2D63A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F41"/>
    <w:rPr>
      <w:kern w:val="24"/>
    </w:rPr>
  </w:style>
  <w:style w:type="paragraph" w:styleId="Ttulo1">
    <w:name w:val="heading 1"/>
    <w:basedOn w:val="Normal"/>
    <w:next w:val="Normal"/>
    <w:link w:val="Ttulo1Car"/>
    <w:uiPriority w:val="4"/>
    <w:qFormat/>
    <w:rsid w:val="009A6A3B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Ttulo2">
    <w:name w:val="heading 2"/>
    <w:basedOn w:val="Normal"/>
    <w:next w:val="Normal"/>
    <w:link w:val="Ttulo2Car"/>
    <w:uiPriority w:val="4"/>
    <w:unhideWhenUsed/>
    <w:qFormat/>
    <w:rsid w:val="009A6A3B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Ttulo3">
    <w:name w:val="heading 3"/>
    <w:basedOn w:val="Normal"/>
    <w:next w:val="Normal"/>
    <w:link w:val="Ttulo3Car"/>
    <w:uiPriority w:val="4"/>
    <w:unhideWhenUsed/>
    <w:qFormat/>
    <w:rsid w:val="00C31D30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4"/>
    <w:unhideWhenUsed/>
    <w:qFormat/>
    <w:rsid w:val="00C31D30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4"/>
    <w:unhideWhenUsed/>
    <w:qFormat/>
    <w:rsid w:val="00C31D30"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9A6A3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9A6A3B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9A6A3B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9A6A3B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deseccin">
    <w:name w:val="Título de sección"/>
    <w:basedOn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Encabezado">
    <w:name w:val="header"/>
    <w:basedOn w:val="Normal"/>
    <w:link w:val="EncabezadoCar"/>
    <w:uiPriority w:val="99"/>
    <w:unhideWhenUsed/>
    <w:qFormat/>
    <w:pPr>
      <w:spacing w:line="240" w:lineRule="auto"/>
      <w:ind w:firstLine="0"/>
    </w:pPr>
  </w:style>
  <w:style w:type="character" w:customStyle="1" w:styleId="EncabezadoCar">
    <w:name w:val="Encabezado Car"/>
    <w:basedOn w:val="Fuentedeprrafopredeter"/>
    <w:link w:val="Encabezado"/>
    <w:uiPriority w:val="99"/>
    <w:rPr>
      <w:kern w:val="24"/>
    </w:rPr>
  </w:style>
  <w:style w:type="character" w:styleId="Textoennegrita">
    <w:name w:val="Strong"/>
    <w:basedOn w:val="Fuentedeprrafopredeter"/>
    <w:uiPriority w:val="22"/>
    <w:unhideWhenUsed/>
    <w:qFormat/>
    <w:rPr>
      <w:b w:val="0"/>
      <w:bCs w:val="0"/>
      <w:caps/>
      <w:smallCaps w:val="0"/>
    </w:rPr>
  </w:style>
  <w:style w:type="character" w:styleId="Textodelmarcadordeposicin">
    <w:name w:val="Placeholder Text"/>
    <w:basedOn w:val="Fuentedeprrafopredeter"/>
    <w:uiPriority w:val="99"/>
    <w:semiHidden/>
    <w:rsid w:val="005D3A03"/>
    <w:rPr>
      <w:color w:val="404040" w:themeColor="text1" w:themeTint="BF"/>
    </w:rPr>
  </w:style>
  <w:style w:type="paragraph" w:styleId="Sinespaciado">
    <w:name w:val="No Spacing"/>
    <w:aliases w:val="No Indent"/>
    <w:uiPriority w:val="3"/>
    <w:qFormat/>
    <w:pPr>
      <w:ind w:firstLine="0"/>
    </w:pPr>
  </w:style>
  <w:style w:type="character" w:customStyle="1" w:styleId="Ttulo1Car">
    <w:name w:val="Título 1 Car"/>
    <w:basedOn w:val="Fuentedeprrafopredeter"/>
    <w:link w:val="Ttulo1"/>
    <w:uiPriority w:val="4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Ttulo2Car">
    <w:name w:val="Título 2 Car"/>
    <w:basedOn w:val="Fuentedeprrafopredeter"/>
    <w:link w:val="Ttulo2"/>
    <w:uiPriority w:val="4"/>
    <w:rPr>
      <w:rFonts w:asciiTheme="majorHAnsi" w:eastAsiaTheme="majorEastAsia" w:hAnsiTheme="majorHAnsi" w:cstheme="majorBidi"/>
      <w:b/>
      <w:bCs/>
      <w:kern w:val="24"/>
    </w:rPr>
  </w:style>
  <w:style w:type="paragraph" w:styleId="Ttulo">
    <w:name w:val="Title"/>
    <w:basedOn w:val="Normal"/>
    <w:link w:val="TtuloCar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tuloCar">
    <w:name w:val="Título Car"/>
    <w:basedOn w:val="Fuentedeprrafopredeter"/>
    <w:link w:val="Ttulo"/>
    <w:rsid w:val="008C5323"/>
    <w:rPr>
      <w:rFonts w:asciiTheme="majorHAnsi" w:eastAsiaTheme="majorEastAsia" w:hAnsiTheme="majorHAnsi" w:cstheme="majorBidi"/>
      <w:kern w:val="24"/>
    </w:rPr>
  </w:style>
  <w:style w:type="character" w:styleId="nfasis">
    <w:name w:val="Emphasis"/>
    <w:basedOn w:val="Fuentedeprrafopredeter"/>
    <w:uiPriority w:val="4"/>
    <w:unhideWhenUsed/>
    <w:qFormat/>
    <w:rPr>
      <w:i/>
      <w:iCs/>
    </w:rPr>
  </w:style>
  <w:style w:type="character" w:customStyle="1" w:styleId="Ttulo3Car">
    <w:name w:val="Título 3 Car"/>
    <w:basedOn w:val="Fuentedeprrafopredeter"/>
    <w:link w:val="Ttulo3"/>
    <w:uiPriority w:val="4"/>
    <w:rsid w:val="00C31D30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Ttulo4Car">
    <w:name w:val="Título 4 Car"/>
    <w:basedOn w:val="Fuentedeprrafopredeter"/>
    <w:link w:val="Ttulo4"/>
    <w:uiPriority w:val="4"/>
    <w:rsid w:val="00C31D30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Ttulo5Car">
    <w:name w:val="Título 5 Car"/>
    <w:basedOn w:val="Fuentedeprrafopredeter"/>
    <w:link w:val="Ttulo5"/>
    <w:uiPriority w:val="4"/>
    <w:rsid w:val="00C31D30"/>
    <w:rPr>
      <w:rFonts w:asciiTheme="majorHAnsi" w:eastAsiaTheme="majorEastAsia" w:hAnsiTheme="majorHAnsi" w:cstheme="majorBidi"/>
      <w:i/>
      <w:iCs/>
      <w:kern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2002"/>
    <w:rPr>
      <w:rFonts w:ascii="Segoe UI" w:hAnsi="Segoe UI" w:cs="Segoe UI"/>
      <w:kern w:val="24"/>
      <w:sz w:val="22"/>
      <w:szCs w:val="18"/>
    </w:rPr>
  </w:style>
  <w:style w:type="paragraph" w:styleId="Bibliografa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Textodebloque">
    <w:name w:val="Block Text"/>
    <w:basedOn w:val="Normal"/>
    <w:uiPriority w:val="99"/>
    <w:semiHidden/>
    <w:unhideWhenUsed/>
    <w:rsid w:val="009A6A3B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 w:firstLine="0"/>
    </w:pPr>
    <w:rPr>
      <w:i/>
      <w:iCs/>
      <w:color w:val="595959" w:themeColor="text1" w:themeTint="A6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pPr>
      <w:spacing w:after="120"/>
      <w:ind w:firstLine="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Pr>
      <w:kern w:val="24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pPr>
      <w:spacing w:after="120"/>
      <w:ind w:firstLine="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Pr>
      <w:kern w:val="24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FF2002"/>
    <w:pPr>
      <w:spacing w:after="120"/>
      <w:ind w:firstLine="0"/>
    </w:pPr>
    <w:rPr>
      <w:sz w:val="22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FF2002"/>
    <w:rPr>
      <w:kern w:val="24"/>
      <w:sz w:val="22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pPr>
      <w:spacing w:after="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Pr>
      <w:kern w:val="24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pPr>
      <w:spacing w:after="120"/>
      <w:ind w:left="360" w:firstLine="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Pr>
      <w:kern w:val="24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pPr>
      <w:spacing w:after="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Pr>
      <w:kern w:val="24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pPr>
      <w:spacing w:after="120"/>
      <w:ind w:left="360" w:firstLine="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Pr>
      <w:kern w:val="24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FF2002"/>
    <w:pPr>
      <w:spacing w:after="120"/>
      <w:ind w:left="360" w:firstLine="0"/>
    </w:pPr>
    <w:rPr>
      <w:sz w:val="22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FF2002"/>
    <w:rPr>
      <w:kern w:val="24"/>
      <w:sz w:val="22"/>
      <w:szCs w:val="16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F2002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pPr>
      <w:spacing w:line="240" w:lineRule="auto"/>
      <w:ind w:left="4320" w:firstLine="0"/>
    </w:pPr>
  </w:style>
  <w:style w:type="character" w:customStyle="1" w:styleId="CierreCar">
    <w:name w:val="Cierre Car"/>
    <w:basedOn w:val="Fuentedeprrafopredeter"/>
    <w:link w:val="Cierre"/>
    <w:uiPriority w:val="99"/>
    <w:semiHidden/>
    <w:rPr>
      <w:kern w:val="24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F2002"/>
    <w:pPr>
      <w:spacing w:line="240" w:lineRule="auto"/>
      <w:ind w:firstLine="0"/>
    </w:pPr>
    <w:rPr>
      <w:sz w:val="22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F2002"/>
    <w:rPr>
      <w:kern w:val="24"/>
      <w:sz w:val="22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kern w:val="24"/>
      <w:sz w:val="20"/>
      <w:szCs w:val="20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pPr>
      <w:ind w:firstLine="0"/>
    </w:pPr>
  </w:style>
  <w:style w:type="character" w:customStyle="1" w:styleId="FechaCar">
    <w:name w:val="Fecha Car"/>
    <w:basedOn w:val="Fuentedeprrafopredeter"/>
    <w:link w:val="Fecha"/>
    <w:uiPriority w:val="99"/>
    <w:semiHidden/>
    <w:rPr>
      <w:kern w:val="24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FF2002"/>
    <w:rPr>
      <w:rFonts w:ascii="Segoe UI" w:hAnsi="Segoe UI" w:cs="Segoe UI"/>
      <w:kern w:val="24"/>
      <w:sz w:val="22"/>
      <w:szCs w:val="16"/>
    </w:rPr>
  </w:style>
  <w:style w:type="paragraph" w:styleId="Firmadecorreo">
    <w:name w:val="E-mail Signature"/>
    <w:basedOn w:val="Normal"/>
    <w:link w:val="FirmadecorreoCar"/>
    <w:uiPriority w:val="99"/>
    <w:semiHidden/>
    <w:unhideWhenUsed/>
    <w:pPr>
      <w:spacing w:line="240" w:lineRule="auto"/>
      <w:ind w:firstLine="0"/>
    </w:pPr>
  </w:style>
  <w:style w:type="character" w:customStyle="1" w:styleId="FirmadecorreoCar">
    <w:name w:val="Firma de correo Car"/>
    <w:basedOn w:val="Fuentedeprrafopredeter"/>
    <w:link w:val="Firmadecorreo"/>
    <w:uiPriority w:val="99"/>
    <w:semiHidden/>
    <w:rPr>
      <w:kern w:val="24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F2002"/>
    <w:pPr>
      <w:spacing w:line="240" w:lineRule="auto"/>
    </w:pPr>
    <w:rPr>
      <w:sz w:val="22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F2002"/>
    <w:rPr>
      <w:kern w:val="24"/>
      <w:sz w:val="22"/>
      <w:szCs w:val="20"/>
    </w:rPr>
  </w:style>
  <w:style w:type="paragraph" w:styleId="Direccinsobre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Remitedesobre">
    <w:name w:val="envelope return"/>
    <w:basedOn w:val="Normal"/>
    <w:uiPriority w:val="99"/>
    <w:semiHidden/>
    <w:unhideWhenUsed/>
    <w:rsid w:val="00FF2002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8002C0"/>
    <w:pPr>
      <w:spacing w:line="240" w:lineRule="auto"/>
      <w:ind w:firstLine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02C0"/>
    <w:rPr>
      <w:kern w:val="24"/>
    </w:rPr>
  </w:style>
  <w:style w:type="table" w:styleId="Tablaconcuadrcula">
    <w:name w:val="Table Grid"/>
    <w:basedOn w:val="Tabla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002"/>
    <w:rPr>
      <w:rFonts w:asciiTheme="majorHAnsi" w:eastAsiaTheme="majorEastAsia" w:hAnsiTheme="majorHAnsi" w:cstheme="majorBidi"/>
      <w:color w:val="272727" w:themeColor="text1" w:themeTint="D8"/>
      <w:kern w:val="24"/>
      <w:sz w:val="22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002"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2"/>
      <w:szCs w:val="21"/>
    </w:rPr>
  </w:style>
  <w:style w:type="paragraph" w:styleId="DireccinHTML">
    <w:name w:val="HTML Address"/>
    <w:basedOn w:val="Normal"/>
    <w:link w:val="DireccinHTMLC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Pr>
      <w:i/>
      <w:iCs/>
      <w:kern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ndice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ndice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ndice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ndice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ndice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ndice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ndice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ndice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Ttulodendice">
    <w:name w:val="index heading"/>
    <w:basedOn w:val="Normal"/>
    <w:next w:val="ndice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5D3A0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5D3A03"/>
    <w:rPr>
      <w:i/>
      <w:iCs/>
      <w:color w:val="404040" w:themeColor="text1" w:themeTint="BF"/>
      <w:kern w:val="24"/>
    </w:rPr>
  </w:style>
  <w:style w:type="paragraph" w:styleId="Lista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a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a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a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a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aconvietas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aconvietas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aconvietas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aconvietas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Continuarlista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Continuarlista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Continuarlista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Continuarlista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Continuarlista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aconnmeros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aconnmeros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aconnmeros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aconnmeros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Prrafodelista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Textomacro">
    <w:name w:val="macro"/>
    <w:link w:val="TextomacroCar"/>
    <w:uiPriority w:val="99"/>
    <w:semiHidden/>
    <w:unhideWhenUsed/>
    <w:rsid w:val="00FF20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Sangranormal">
    <w:name w:val="Normal Indent"/>
    <w:basedOn w:val="Normal"/>
    <w:uiPriority w:val="99"/>
    <w:semiHidden/>
    <w:unhideWhenUsed/>
    <w:pPr>
      <w:ind w:left="720" w:firstLine="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pPr>
      <w:spacing w:line="240" w:lineRule="auto"/>
      <w:ind w:firstLine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Pr>
      <w:kern w:val="24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FF2002"/>
    <w:rPr>
      <w:rFonts w:ascii="Consolas" w:hAnsi="Consolas" w:cs="Consolas"/>
      <w:kern w:val="24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Pr>
      <w:i/>
      <w:iCs/>
      <w:color w:val="404040" w:themeColor="text1" w:themeTint="BF"/>
      <w:kern w:val="24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pPr>
      <w:ind w:firstLine="0"/>
    </w:pPr>
  </w:style>
  <w:style w:type="character" w:customStyle="1" w:styleId="SaludoCar">
    <w:name w:val="Saludo Car"/>
    <w:basedOn w:val="Fuentedeprrafopredeter"/>
    <w:link w:val="Saludo"/>
    <w:uiPriority w:val="99"/>
    <w:semiHidden/>
    <w:rPr>
      <w:kern w:val="24"/>
    </w:rPr>
  </w:style>
  <w:style w:type="paragraph" w:styleId="Firma">
    <w:name w:val="Signature"/>
    <w:basedOn w:val="Normal"/>
    <w:link w:val="FirmaCar"/>
    <w:uiPriority w:val="99"/>
    <w:semiHidden/>
    <w:unhideWhenUsed/>
    <w:pPr>
      <w:spacing w:line="240" w:lineRule="auto"/>
      <w:ind w:left="4320" w:firstLine="0"/>
    </w:pPr>
  </w:style>
  <w:style w:type="character" w:customStyle="1" w:styleId="FirmaCar">
    <w:name w:val="Firma Car"/>
    <w:basedOn w:val="Fuentedeprrafopredeter"/>
    <w:link w:val="Firma"/>
    <w:uiPriority w:val="99"/>
    <w:semiHidden/>
    <w:rPr>
      <w:kern w:val="24"/>
    </w:rPr>
  </w:style>
  <w:style w:type="paragraph" w:styleId="Textoconsangra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adeilustracion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Encabezadodelista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D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D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D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D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D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D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Refdenotaalpie">
    <w:name w:val="footnote reference"/>
    <w:basedOn w:val="Fuentedeprrafopredeter"/>
    <w:uiPriority w:val="5"/>
    <w:unhideWhenUsed/>
    <w:qFormat/>
    <w:rPr>
      <w:vertAlign w:val="superscript"/>
    </w:rPr>
  </w:style>
  <w:style w:type="table" w:customStyle="1" w:styleId="InformeAPA">
    <w:name w:val="Informe APA"/>
    <w:basedOn w:val="Tablanormal"/>
    <w:uiPriority w:val="99"/>
    <w:rsid w:val="00BF4184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ailustracin">
    <w:name w:val="Tabla/ilustración"/>
    <w:basedOn w:val="Normal"/>
    <w:uiPriority w:val="39"/>
    <w:qFormat/>
    <w:pPr>
      <w:spacing w:before="240"/>
      <w:ind w:firstLine="0"/>
      <w:contextualSpacing/>
    </w:pPr>
  </w:style>
  <w:style w:type="table" w:styleId="Tablanormal1">
    <w:name w:val="Plain Table 1"/>
    <w:basedOn w:val="Tablanormal"/>
    <w:uiPriority w:val="41"/>
    <w:rsid w:val="00E6004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F2002"/>
    <w:rPr>
      <w:sz w:val="22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qFormat/>
    <w:rsid w:val="00FF2002"/>
    <w:pPr>
      <w:spacing w:line="240" w:lineRule="auto"/>
    </w:pPr>
    <w:rPr>
      <w:sz w:val="22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F2002"/>
    <w:rPr>
      <w:kern w:val="24"/>
      <w:sz w:val="22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5D3A03"/>
    <w:rPr>
      <w:i/>
      <w:iCs/>
      <w:color w:val="373737" w:themeColor="accent1" w:themeShade="4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BA45DB"/>
    <w:rPr>
      <w:b/>
      <w:bCs/>
      <w:caps w:val="0"/>
      <w:smallCaps/>
      <w:color w:val="595959" w:themeColor="text1" w:themeTint="A6"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A6A3B"/>
    <w:pPr>
      <w:spacing w:before="240"/>
      <w:ind w:firstLine="720"/>
      <w:jc w:val="left"/>
      <w:outlineLvl w:val="9"/>
    </w:pPr>
    <w:rPr>
      <w:bCs w:val="0"/>
      <w:szCs w:val="32"/>
    </w:rPr>
  </w:style>
  <w:style w:type="character" w:styleId="Hipervnculovisitado">
    <w:name w:val="FollowedHyperlink"/>
    <w:basedOn w:val="Fuentedeprrafopredeter"/>
    <w:uiPriority w:val="99"/>
    <w:semiHidden/>
    <w:unhideWhenUsed/>
    <w:rsid w:val="009A6A3B"/>
    <w:rPr>
      <w:color w:val="595959" w:themeColor="text1" w:themeTint="A6"/>
      <w:u w:val="single"/>
    </w:rPr>
  </w:style>
  <w:style w:type="paragraph" w:customStyle="1" w:styleId="Ttulo21">
    <w:name w:val="Título 21"/>
    <w:basedOn w:val="Normal"/>
    <w:uiPriority w:val="1"/>
    <w:qFormat/>
    <w:rsid w:val="00B823AA"/>
    <w:pPr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gun\AppData\Local\Microsoft\Office\16.0\DTS\es-CO%7b6213C957-B33F-4FED-B670-B7CB17F00CFB%7d\%7b43EA7147-2AA2-46A9-9CA9-E6C398DD7860%7dtf0398235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864E023F584566BD19A64909C8E6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C1674D-9217-4ADD-B2BE-D5BA2F13DE88}"/>
      </w:docPartPr>
      <w:docPartBody>
        <w:p w:rsidR="009764A0" w:rsidRDefault="00000000">
          <w:pPr>
            <w:pStyle w:val="03864E023F584566BD19A64909C8E6D1"/>
          </w:pPr>
          <w:r w:rsidRPr="00AB5BA3">
            <w:rPr>
              <w:lang w:bidi="es-ES"/>
            </w:rPr>
            <w:t>[Título aquí, hasta 12 palabras, en una o dos líneas]</w:t>
          </w:r>
        </w:p>
      </w:docPartBody>
    </w:docPart>
    <w:docPart>
      <w:docPartPr>
        <w:name w:val="EA18BEA621E24509893B64EE5CB51B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AD14F9-E737-4CDA-A5F0-934F65120C9E}"/>
      </w:docPartPr>
      <w:docPartBody>
        <w:p w:rsidR="009764A0" w:rsidRDefault="00000000">
          <w:pPr>
            <w:pStyle w:val="EA18BEA621E24509893B64EE5CB51B3C"/>
          </w:pPr>
          <w:r w:rsidRPr="00AB5BA3">
            <w:rPr>
              <w:lang w:bidi="es-ES"/>
            </w:rPr>
            <w:t>Título de ilustraciones: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97A"/>
    <w:rsid w:val="000E5BA7"/>
    <w:rsid w:val="009764A0"/>
    <w:rsid w:val="00BB0A92"/>
    <w:rsid w:val="00EE153F"/>
    <w:rsid w:val="00F43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3864E023F584566BD19A64909C8E6D1">
    <w:name w:val="03864E023F584566BD19A64909C8E6D1"/>
  </w:style>
  <w:style w:type="character" w:styleId="nfasis">
    <w:name w:val="Emphasis"/>
    <w:basedOn w:val="Fuentedeprrafopredeter"/>
    <w:uiPriority w:val="4"/>
    <w:unhideWhenUsed/>
    <w:qFormat/>
    <w:rPr>
      <w:i/>
      <w:iCs/>
    </w:rPr>
  </w:style>
  <w:style w:type="paragraph" w:customStyle="1" w:styleId="EA18BEA621E24509893B64EE5CB51B3C">
    <w:name w:val="EA18BEA621E24509893B64EE5CB51B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pROGRAMACION MOVIL</Abstract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SixthEditionOfficeOnline.xsl" StyleName="APA" Version="6">
  <b:Source>
    <b:Tag>Article</b:Tag>
    <b:SourceType>JournalArticle</b:SourceType>
    <b:Guid>{1F557F86-9C50-44A9-8DEA-0DC88DF1A638}</b:Guid>
    <b:Title>Título del artículo</b:Title>
    <b:Year>Año</b:Year>
    <b:JournalName>Título del diario</b:JournalName>
    <b:Pages>Páginas desde - hasta</b:Pages>
    <b:Author>
      <b:Author>
        <b:NameList>
          <b:Person>
            <b:Last>Apellidos</b:Last>
            <b:First>nombre,</b:First>
            <b:Middle>segundo nombre</b:Middle>
          </b:Person>
        </b:NameList>
      </b:Author>
    </b:Author>
    <b:RefOrder>1</b:RefOrder>
  </b:Source>
  <b:Source>
    <b:Tag>Last</b:Tag>
    <b:SourceType>Book</b:SourceType>
    <b:Guid>{55FDDCE7-1BC5-4A9C-A8B0-C683C96516D6}</b:Guid>
    <b:Title>Título del libro</b:Title>
    <b:Year>Año</b:Year>
    <b:City>Nombre de la ciudad</b:City>
    <b:Publisher>Nombre del editor</b:Publisher>
    <b:Author>
      <b:Author>
        <b:NameList>
          <b:Person>
            <b:Last>Apellidos</b:Last>
            <b:First>nombre,</b:First>
            <b:Middle>segundo nombre</b:Middle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EDE72B4-B18C-4C50-A9D6-4B98EBA7F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{43EA7147-2AA2-46A9-9CA9-E6C398DD7860}tf03982351_win32.dotx</Template>
  <TotalTime>6</TotalTime>
  <Pages>7</Pages>
  <Words>33</Words>
  <Characters>185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PROGRAMACION MOVIL</dc:title>
  <dc:subject/>
  <dc:creator>maria robayo</dc:creator>
  <cp:keywords/>
  <dc:description/>
  <cp:lastModifiedBy>Jhon Sebastian  Caviedes Guevara</cp:lastModifiedBy>
  <cp:revision>2</cp:revision>
  <dcterms:created xsi:type="dcterms:W3CDTF">2025-03-11T14:11:00Z</dcterms:created>
  <dcterms:modified xsi:type="dcterms:W3CDTF">2025-03-11T14:11:00Z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ade56786-d99d-4153-870a-1719e98264c0</vt:lpwstr>
  </property>
</Properties>
</file>